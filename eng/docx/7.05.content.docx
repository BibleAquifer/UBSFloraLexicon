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Websites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7.5</w:t>
      </w:r>
      <w:r>
        <w:rPr>
          <w:lang w:val="en_US" w:bidi="en_US"/>
        </w:rPr>
        <w:t xml:space="preserve"> Websites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http://commons.wikimedia.org/wiki/Main_Page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http://www.plantnames.unimelb.edu.au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